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970D66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hivam_Mistry_Sales_Quote/60000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hivam_Mistry_Sales_Quote/60000/'" w:xpath="/ns0:NavWordReportXmlPart[1]/ns0:Header[1]/ns0:CustomerAddress1[1]" w:storeItemID="{698CEE62-D454-4755-B874-1C16AD01E09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hivam_Mistry_Sales_Quote/60000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hivam_Mistry_Sales_Quote/60000/'" w:xpath="/ns0:NavWordReportXmlPart[1]/ns0:Header[1]/ns0:CompanyAddress1[1]" w:storeItemID="{698CEE62-D454-4755-B874-1C16AD01E098}"/>
                <w:text/>
              </w:sdtPr>
              <w:sdtEndPr/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970D66" w14:paraId="516EFD8A" w14:textId="77777777">
            <w:pPr>
              <w:pStyle w:val="NoSpacing"/>
            </w:pPr>
            <w:sdt>
              <w:sdtPr>
                <w:alias w:val="#Nav: /Header/CustomerAddress2"/>
                <w:tag w:val="#Nav: Shivam_Mistry_Sales_Quote/60000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hivam_Mistry_Sales_Quote/60000/'" w:xpath="/ns0:NavWordReportXmlPart[1]/ns0:Header[1]/ns0:CustomerAddress2[1]" w:storeItemID="{698CEE62-D454-4755-B874-1C16AD01E098}"/>
                <w:text/>
              </w:sdtPr>
              <w:sdtEndPr/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hivam_Mistry_Sales_Quote/60000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hivam_Mistry_Sales_Quote/60000/'" w:xpath="/ns0:NavWordReportXmlPart[1]/ns0:Header[1]/ns0:CompanyAddress2[1]" w:storeItemID="{698CEE62-D454-4755-B874-1C16AD01E098}"/>
                <w:text/>
              </w:sdtPr>
              <w:sdtEndPr/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970D66" w14:paraId="62ABE7FD" w14:textId="77777777">
            <w:pPr>
              <w:pStyle w:val="NoSpacing"/>
            </w:pPr>
            <w:sdt>
              <w:sdtPr>
                <w:alias w:val="#Nav: /Header/CustomerAddress3"/>
                <w:tag w:val="#Nav: Shivam_Mistry_Sales_Quote/60000"/>
                <w:id w:val="536395156"/>
                <w:placeholder>
                  <w:docPart w:val="B558D5F557424E7580F2C33A7245551E"/>
                </w:placeholder>
                <w:dataBinding w:prefixMappings="xmlns:ns0='urn:microsoft-dynamics-nav/reports/Shivam_Mistry_Sales_Quote/60000/'" w:xpath="/ns0:NavWordReportXmlPart[1]/ns0:Header[1]/ns0:CustomerAddress3[1]" w:storeItemID="{698CEE62-D454-4755-B874-1C16AD01E098}"/>
                <w:text/>
              </w:sdtPr>
              <w:sdtEndPr/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hivam_Mistry_Sales_Quote/60000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hivam_Mistry_Sales_Quote/60000/'" w:xpath="/ns0:NavWordReportXmlPart[1]/ns0:Header[1]/ns0:CompanyAddress3[1]" w:storeItemID="{698CEE62-D454-4755-B874-1C16AD01E098}"/>
                <w:text/>
              </w:sdtPr>
              <w:sdtEndPr/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970D66" w14:paraId="164881C7" w14:textId="77777777">
            <w:pPr>
              <w:pStyle w:val="NoSpacing"/>
            </w:pPr>
            <w:sdt>
              <w:sdtPr>
                <w:alias w:val="#Nav: /Header/CustomerAddress4"/>
                <w:tag w:val="#Nav: Shivam_Mistry_Sales_Quote/60000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hivam_Mistry_Sales_Quote/60000/'" w:xpath="/ns0:NavWordReportXmlPart[1]/ns0:Header[1]/ns0:CustomerAddress4[1]" w:storeItemID="{698CEE62-D454-4755-B874-1C16AD01E098}"/>
                <w:text/>
              </w:sdtPr>
              <w:sdtEndPr/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hivam_Mistry_Sales_Quote/60000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hivam_Mistry_Sales_Quote/60000/'" w:xpath="/ns0:NavWordReportXmlPart[1]/ns0:Header[1]/ns0:CompanyAddress4[1]" w:storeItemID="{698CEE62-D454-4755-B874-1C16AD01E098}"/>
                <w:text/>
              </w:sdtPr>
              <w:sdtEndPr/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970D66" w14:paraId="77AE5D3B" w14:textId="77777777">
            <w:pPr>
              <w:pStyle w:val="NoSpacing"/>
            </w:pPr>
            <w:sdt>
              <w:sdtPr>
                <w:alias w:val="#Nav: /Header/CustomerAddress5"/>
                <w:tag w:val="#Nav: Shivam_Mistry_Sales_Quote/60000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hivam_Mistry_Sales_Quote/60000/'" w:xpath="/ns0:NavWordReportXmlPart[1]/ns0:Header[1]/ns0:CustomerAddress5[1]" w:storeItemID="{698CEE62-D454-4755-B874-1C16AD01E098}"/>
                <w:text/>
              </w:sdtPr>
              <w:sdtEndPr/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hivam_Mistry_Sales_Quote/60000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hivam_Mistry_Sales_Quote/60000/'" w:xpath="/ns0:NavWordReportXmlPart[1]/ns0:Header[1]/ns0:CompanyAddress5[1]" w:storeItemID="{698CEE62-D454-4755-B874-1C16AD01E098}"/>
                <w:text/>
              </w:sdtPr>
              <w:sdtEndPr/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970D66" w14:paraId="116F7BC4" w14:textId="77777777">
            <w:pPr>
              <w:pStyle w:val="NoSpacing"/>
            </w:pPr>
            <w:sdt>
              <w:sdtPr>
                <w:alias w:val="#Nav: /Header/CustomerAddress6"/>
                <w:tag w:val="#Nav: Shivam_Mistry_Sales_Quote/60000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hivam_Mistry_Sales_Quote/60000/'" w:xpath="/ns0:NavWordReportXmlPart[1]/ns0:Header[1]/ns0:CustomerAddress6[1]" w:storeItemID="{698CEE62-D454-4755-B874-1C16AD01E098}"/>
                <w:text/>
              </w:sdtPr>
              <w:sdtEndPr/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hivam_Mistry_Sales_Quote/60000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hivam_Mistry_Sales_Quote/60000/'" w:xpath="/ns0:NavWordReportXmlPart[1]/ns0:Header[1]/ns0:CompanyAddress6[1]" w:storeItemID="{698CEE62-D454-4755-B874-1C16AD01E098}"/>
                <w:text/>
              </w:sdtPr>
              <w:sdtEndPr/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970D66" w14:paraId="6BC3FE7B" w14:textId="77777777">
            <w:pPr>
              <w:pStyle w:val="NoSpacing"/>
            </w:pPr>
            <w:sdt>
              <w:sdtPr>
                <w:alias w:val="#Nav: /Header/CustomerAddress7"/>
                <w:tag w:val="#Nav: Shivam_Mistry_Sales_Quote/60000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hivam_Mistry_Sales_Quote/60000/'" w:xpath="/ns0:NavWordReportXmlPart[1]/ns0:Header[1]/ns0:CustomerAddress7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970D66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hivam_Mistry_Sales_Quote/60000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hivam_Mistry_Sales_Quote/60000/'" w:xpath="/ns0:NavWordReportXmlPart[1]/ns0:Header[1]/ns0:CompanyLegalOffice_Lbl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hivam_Mistry_Sales_Quote/60000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hivam_Mistry_Sales_Quote/60000/'" w:xpath="/ns0:NavWordReportXmlPart[1]/ns0:Header[1]/ns0:CompanyLegalOffice[1]" w:storeItemID="{698CEE62-D454-4755-B874-1C16AD01E098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hivam_Mistry_Sales_Quote/60000"/>
              <w:id w:val="571465082"/>
              <w:placeholder>
                <w:docPart w:val="956CDC42C9E141AFAC9F698AFF0EFAC8"/>
              </w:placeholder>
              <w:dataBinding w:prefixMappings="xmlns:ns0='urn:microsoft-dynamics-nav/reports/Shivam_Mistry_Sales_Quote/60000/'" w:xpath="/ns0:NavWordReportXmlPart[1]/ns0:Header[1]/ns0:CustomerAddress8[1]" w:storeItemID="{698CEE62-D454-4755-B874-1C16AD01E098}"/>
              <w:text/>
            </w:sdtPr>
            <w:sdtEndPr/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hivam_Mistry_Sales_Quote/60000"/>
            <w:id w:val="-566887149"/>
            <w:placeholder>
              <w:docPart w:val="829C780A82D54599A9AEFB7B135ED0A0"/>
            </w:placeholder>
            <w:dataBinding w:prefixMappings="xmlns:ns0='urn:microsoft-dynamics-nav/reports/Shivam_Mistry_Sales_Quote/60000/'" w:xpath="/ns0:NavWordReportXmlPart[1]/ns0:Header[1]/ns0:YourReference__Lbl[1]" w:storeItemID="{698CEE62-D454-4755-B874-1C16AD01E098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id w:val="-1119598358"/>
            <w:placeholder>
              <w:docPart w:val="DefaultPlaceholder_-1854013440"/>
            </w:placeholder>
            <w:dataBinding w:prefixMappings="xmlns:ns0='urn:microsoft-dynamics-nav/reports/Shivam_Mistry_Sales_Quote/60000/'" w:xpath="/ns0:NavWordReportXmlPart[1]/ns0:Header[1]/ns0:QuoteValidToDate_Lbl[1]" w:storeItemID="{698CEE62-D454-4755-B874-1C16AD01E098}"/>
            <w:text/>
            <w:alias w:val="#Nav: /Header/QuoteValidToDate_Lbl"/>
            <w:tag w:val="#Nav: Shivam_Mistry_Sales_Quote/60000"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outlineLvl w:val="0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hivam_Mistry_Sales_Quote/60000"/>
            <w:id w:val="-244584271"/>
            <w:placeholder>
              <w:docPart w:val="E0C5958E289F4EA6AEF3FF2D3A623991"/>
            </w:placeholder>
            <w:dataBinding w:prefixMappings="xmlns:ns0='urn:microsoft-dynamics-nav/reports/Shivam_Mistry_Sales_Quote/60000/'" w:xpath="/ns0:NavWordReportXmlPart[1]/ns0:Header[1]/ns0:SalesPersonBlank_Lbl[1]" w:storeItemID="{698CEE62-D454-4755-B874-1C16AD01E098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  <w:outlineLvl w:val="0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hivam_Mistry_Sales_Quote/60000"/>
            <w:id w:val="-2080432702"/>
            <w:placeholder>
              <w:docPart w:val="BA20A71A9C2B4FC2894F4A35B4A19C83"/>
            </w:placeholder>
            <w:dataBinding w:prefixMappings="xmlns:ns0='urn:microsoft-dynamics-nav/reports/Shivam_Mistry_Sales_Quote/60000/'" w:xpath="/ns0:NavWordReportXmlPart[1]/ns0:Header[1]/ns0:PaymentTermsDescription_Lbl[1]" w:storeItemID="{698CEE62-D454-4755-B874-1C16AD01E098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hivam_Mistry_Sales_Quote/60000"/>
            <w:id w:val="-89551258"/>
            <w:placeholder>
              <w:docPart w:val="8EBECE8351A6449480F4BD12D35DFD67"/>
            </w:placeholder>
            <w:dataBinding w:prefixMappings="xmlns:ns0='urn:microsoft-dynamics-nav/reports/Shivam_Mistry_Sales_Quote/60000/'" w:xpath="/ns0:NavWordReportXmlPart[1]/ns0:Header[1]/ns0:ShipmentMethodDescription_Lbl[1]" w:storeItemID="{698CEE62-D454-4755-B874-1C16AD01E098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EF78C1" w14:paraId="6DEC4B23" w14:textId="77777777">
            <w:sdt>
              <w:sdtPr>
                <w:alias w:val="#Nav: /Header/YourReference"/>
                <w:tag w:val="#Nav: Shivam_Mistry_Sales_Quote/60000"/>
                <w:id w:val="520907351"/>
                <w:placeholder>
                  <w:docPart w:val="C66719FE3F7142DE9BE99D774F5857FE"/>
                </w:placeholder>
                <w:dataBinding w:prefixMappings="xmlns:ns0='urn:microsoft-dynamics-nav/reports/Shivam_Mistry_Sales_Quote/60000/'" w:xpath="/ns0:NavWordReportXmlPart[1]/ns0:Header[1]/ns0:YourReference[1]" w:storeItemID="{698CEE62-D454-4755-B874-1C16AD01E098}"/>
                <w:text/>
              </w:sdtPr>
              <w:sdtContent>
                <w:r w:rsidRPr="00245B0E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id w:val="1521969404"/>
            <w:placeholder>
              <w:docPart w:val="DefaultPlaceholder_-1854013440"/>
            </w:placeholder>
            <w:dataBinding w:prefixMappings="xmlns:ns0='urn:microsoft-dynamics-nav/reports/Shivam_Mistry_Sales_Quote/60000/'" w:xpath="/ns0:NavWordReportXmlPart[1]/ns0:Header[1]/ns0:QuoteValidToDate[1]" w:storeItemID="{698CEE62-D454-4755-B874-1C16AD01E098}"/>
            <w:text/>
            <w:alias w:val="#Nav: /Header/QuoteValidToDate"/>
            <w:tag w:val="#Nav: Shivam_Mistry_Sales_Quote/60000"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hivam_Mistry_Sales_Quote/60000"/>
            <w:id w:val="647404406"/>
            <w:placeholder>
              <w:docPart w:val="C201E33FE8E7497D9622F8E39C98775E"/>
            </w:placeholder>
            <w:dataBinding w:prefixMappings="xmlns:ns0='urn:microsoft-dynamics-nav/reports/Shivam_Mistry_Sales_Quote/60000/'" w:xpath="/ns0:NavWordReportXmlPart[1]/ns0:Header[1]/ns0:SalesPersonName[1]" w:storeItemID="{698CEE62-D454-4755-B874-1C16AD01E098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hivam_Mistry_Sales_Quote/60000"/>
            <w:id w:val="-352657912"/>
            <w:placeholder>
              <w:docPart w:val="7371BF76BD59439582BCD043A6B514D0"/>
            </w:placeholder>
            <w:dataBinding w:prefixMappings="xmlns:ns0='urn:microsoft-dynamics-nav/reports/Shivam_Mistry_Sales_Quote/60000/'" w:xpath="/ns0:NavWordReportXmlPart[1]/ns0:Header[1]/ns0:PaymentTermsDescription[1]" w:storeItemID="{698CEE62-D454-4755-B874-1C16AD01E098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hivam_Mistry_Sales_Quote/60000"/>
            <w:id w:val="760792698"/>
            <w:placeholder>
              <w:docPart w:val="A4855FA9D66342F7867385510C7771E2"/>
            </w:placeholder>
            <w:dataBinding w:prefixMappings="xmlns:ns0='urn:microsoft-dynamics-nav/reports/Shivam_Mistry_Sales_Quote/60000/'" w:xpath="/ns0:NavWordReportXmlPart[1]/ns0:Header[1]/ns0:ShipmentMethodDescription[1]" w:storeItemID="{698CEE62-D454-4755-B874-1C16AD01E098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hivam_Mistry_Sales_Quote/60000"/>
        <w:id w:val="-156540891"/>
        <w15:dataBinding w:prefixMappings="xmlns:ns0='urn:microsoft-dynamics-nav/reports/Shivam_Mistry_Sales_Quote/60000/'" w:xpath="/ns0:NavWordReportXmlPart[1]/ns0:Header[1]/ns0:WorkDescriptionLines" w:storeItemID="{698CEE62-D454-4755-B874-1C16AD01E098}"/>
        <w15:repeatingSection/>
      </w:sdtPr>
      <w:sdtEndPr/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hivam_Mistry_Sales_Quote/60000"/>
                <w:id w:val="1295334976"/>
                <w:placeholder>
                  <w:docPart w:val="DefaultPlaceholder_-1854013440"/>
                </w:placeholder>
                <w:dataBinding w:prefixMappings="xmlns:ns0='urn:microsoft-dynamics-nav/reports/Shivam_Mistry_Sales_Quote/60000/'" w:xpath="/ns0:NavWordReportXmlPart[1]/ns0:Header[1]/ns0:WorkDescriptionLines[1]/ns0:WorkDescriptionLine[1]" w:storeItemID="{698CEE62-D454-4755-B874-1C16AD01E098}"/>
                <w:text/>
              </w:sdtPr>
              <w:sdtEndPr/>
              <w:sdtContent>
                <w:p w:rsidR="005C273C" w:rsidP="00EF78C1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hivam_Mistry_Sales_Quote/60000"/>
            <w:id w:val="771446451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Line[1]/ns0:ItemNo_Line_Lbl[1]" w:storeItemID="{698CEE62-D454-4755-B874-1C16AD01E098}"/>
            <w:text/>
          </w:sdtPr>
          <w:sdtEndPr/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hivam_Mistry_Sales_Quote/60000"/>
            <w:id w:val="1545399846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Line[1]/ns0:Description_Line_Lbl[1]" w:storeItemID="{698CEE62-D454-4755-B874-1C16AD01E098}"/>
            <w:text/>
          </w:sdtPr>
          <w:sdtEndPr/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hivam_Mistry_Sales_Quote/60000"/>
            <w:id w:val="616415257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Line[1]/ns0:Quantity_Line_Lbl[1]" w:storeItemID="{698CEE62-D454-4755-B874-1C16AD01E098}"/>
            <w:text/>
          </w:sdtPr>
          <w:sdtEndPr/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hivam_Mistry_Sales_Quote/60000"/>
            <w:id w:val="-1521079236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Line[1]/ns0:UnitPrice_Lbl[1]" w:storeItemID="{698CEE62-D454-4755-B874-1C16AD01E098}"/>
            <w:text/>
          </w:sdtPr>
          <w:sdtEndPr/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hivam_Mistry_Sales_Quote/60000"/>
            <w:id w:val="1291246806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Line[1]/ns0:VATPct_Line_Lbl[1]" w:storeItemID="{698CEE62-D454-4755-B874-1C16AD01E098}"/>
            <w:text/>
          </w:sdtPr>
          <w:sdtEndPr/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hivam_Mistry_Sales_Quote/60000"/>
            <w:id w:val="1532234539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Line[1]/ns0:LineAmount_Line_Lbl[1]" w:storeItemID="{698CEE62-D454-4755-B874-1C16AD01E098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hivam_Mistry_Sales_Quote/60000"/>
          <w:id w:val="1327254768"/>
          <w15:dataBinding w:prefixMappings="xmlns:ns0='urn:microsoft-dynamics-nav/reports/Shivam_Mistry_Sales_Quote/60000/'" w:xpath="/ns0:NavWordReportXmlPart[1]/ns0:Header[1]/ns0:Line" w:storeItemID="{698CEE62-D454-4755-B874-1C16AD01E098}"/>
          <w15:repeatingSection/>
        </w:sdtPr>
        <w:sdtEndPr/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hivam_Mistry_Sales_Quote/60000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hivam_Mistry_Sales_Quote/60000/'" w:xpath="/ns0:NavWordReportXmlPart[1]/ns0:Header[1]/ns0:Line[1]/ns0:ItemNo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966" w:type="dxa"/>
                      </w:tcPr>
                      <w:p w:rsidRPr="005C273C" w:rsidR="005C273C" w:rsidP="00EF78C1" w:rsidRDefault="005C273C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hivam_Mistry_Sales_Quote/60000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hivam_Mistry_Sales_Quote/60000/'" w:xpath="/ns0:NavWordReportXmlPart[1]/ns0:Header[1]/ns0:Line[1]/ns0:Description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2989" w:type="dxa"/>
                      </w:tcPr>
                      <w:p w:rsidRPr="005C273C" w:rsidR="005C273C" w:rsidP="00EF78C1" w:rsidRDefault="005C273C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970D66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hivam_Mistry_Sales_Quote/60000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hivam_Mistry_Sales_Quote/60000/'" w:xpath="/ns0:NavWordReportXmlPart[1]/ns0:Header[1]/ns0:Line[1]/ns0:Quantity_Line[1]" w:storeItemID="{698CEE62-D454-4755-B874-1C16AD01E098}"/>
                        <w:text/>
                      </w:sdtPr>
                      <w:sdtEndPr/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hivam_Mistry_Sales_Quote/60000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hivam_Mistry_Sales_Quote/60000/'" w:xpath="/ns0:NavWordReportXmlPart[1]/ns0:Header[1]/ns0:Line[1]/ns0:UnitOfMeasur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818" w:type="dxa"/>
                      </w:tcPr>
                      <w:p w:rsidRPr="005C273C" w:rsidR="005C273C" w:rsidP="00EF78C1" w:rsidRDefault="005C273C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hivam_Mistry_Sales_Quote/60000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hivam_Mistry_Sales_Quote/60000/'" w:xpath="/ns0:NavWordReportXmlPart[1]/ns0:Header[1]/ns0:Line[1]/ns0:UnitPric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:rsidRPr="005C273C" w:rsidR="005C273C" w:rsidP="00EF78C1" w:rsidRDefault="005C273C" w14:paraId="6FF5D7EB" w14:textId="77777777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hivam_Mistry_Sales_Quote/60000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hivam_Mistry_Sales_Quote/60000/'" w:xpath="/ns0:NavWordReportXmlPart[1]/ns0:Header[1]/ns0:Line[1]/ns0:LineDiscountPercentTex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734" w:type="dxa"/>
                      </w:tcPr>
                      <w:p w:rsidRPr="005C273C" w:rsidR="005C273C" w:rsidP="00EF78C1" w:rsidRDefault="005C273C" w14:paraId="45694E9A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hivam_Mistry_Sales_Quote/60000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hivam_Mistry_Sales_Quote/60000/'" w:xpath="/ns0:NavWordReportXmlPart[1]/ns0:Header[1]/ns0:Line[1]/ns0:VATPc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708" w:type="dxa"/>
                      </w:tcPr>
                      <w:p w:rsidRPr="005C273C" w:rsidR="005C273C" w:rsidP="00EF78C1" w:rsidRDefault="005C273C" w14:paraId="73F94A13" w14:textId="77777777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hivam_Mistry_Sales_Quote/60000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hivam_Mistry_Sales_Quote/60000/'" w:xpath="/ns0:NavWordReportXmlPart[1]/ns0:Header[1]/ns0:Line[1]/ns0:LineAmount_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EF78C1" w:rsidRDefault="005C273C" w14:paraId="3D9BBCD4" w14:textId="77777777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hivam_Mistry_Sales_Quote/60000"/>
          <w:id w:val="1981810996"/>
          <w15:dataBinding w:prefixMappings="xmlns:ns0='urn:microsoft-dynamics-nav/reports/Shivam_Mistry_Sales_Quote/60000/'" w:xpath="/ns0:NavWordReportXmlPart[1]/ns0:Header[1]/ns0:ReportTotalsLine" w:storeItemID="{698CEE62-D454-4755-B874-1C16AD01E098}"/>
          <w15:repeatingSection/>
        </w:sdtPr>
        <w:sdtEndPr/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EndPr/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hivam_Mistry_Sales_Quote/60000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hivam_Mistry_Sales_Quote/60000/'" w:xpath="/ns0:NavWordReportXmlPart[1]/ns0:Header[1]/ns0:ReportTotalsLine[1]/ns0:Description_ReportTotals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EF78C1" w:rsidRDefault="005C273C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hivam_Mistry_Sales_Quote/60000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hivam_Mistry_Sales_Quote/60000/'" w:xpath="/ns0:NavWordReportXmlPart[1]/ns0:Header[1]/ns0:ReportTotalsLine[1]/ns0:Amount_ReportTotalsLine[1]" w:storeItemID="{698CEE62-D454-4755-B874-1C16AD01E098}"/>
                    <w:text/>
                  </w:sdtPr>
                  <w:sdtEndPr/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EF78C1" w:rsidRDefault="005C273C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NoSpacing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hivam_Mistry_Sales_Quote/60000"/>
            <w:id w:val="1496384203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Totals[1]/ns0:TotalIncludingVATText[1]" w:storeItemID="{698CEE62-D454-4755-B874-1C16AD01E098}"/>
            <w:text/>
          </w:sdtPr>
          <w:sdtEndPr>
            <w:rPr>
              <w:rStyle w:val="Strong"/>
            </w:rPr>
          </w:sdtEnd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hivam_Mistry_Sales_Quote/60000"/>
            <w:id w:val="1661501859"/>
            <w:placeholder>
              <w:docPart w:val="2E83E9F4BA244B06B4DB5D21636C1E0A"/>
            </w:placeholder>
            <w:dataBinding w:prefixMappings="xmlns:ns0='urn:microsoft-dynamics-nav/reports/Shivam_Mistry_Sales_Quote/60000/'" w:xpath="/ns0:NavWordReportXmlPart[1]/ns0:Header[1]/ns0:Totals[1]/ns0:TotalAmountIncludingVAT[1]" w:storeItemID="{698CEE62-D454-4755-B874-1C16AD01E098}"/>
            <w:text/>
          </w:sdtPr>
          <w:sdtEndPr>
            <w:rPr>
              <w:rStyle w:val="Strong"/>
            </w:rPr>
          </w:sdtEnd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0D66" w:rsidP="00E40C63" w:rsidRDefault="00970D66" w14:paraId="082A307F" w14:textId="77777777">
      <w:pPr>
        <w:spacing w:after="0"/>
      </w:pPr>
      <w:r>
        <w:separator/>
      </w:r>
    </w:p>
  </w:endnote>
  <w:endnote w:type="continuationSeparator" w:id="0">
    <w:p w:rsidR="00970D66" w:rsidP="00E40C63" w:rsidRDefault="00970D66" w14:paraId="0C02606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hivam_Mistry_Sales_Quote/60000"/>
            <w:id w:val="-1265379974"/>
            <w:placeholder>
              <w:docPart w:val="793055E079F94161B6DB65B71A1E06D9"/>
            </w:placeholder>
            <w:dataBinding w:prefixMappings="xmlns:ns0='urn:microsoft-dynamics-nav/reports/Shivam_Mistry_Sales_Quote/60000/'" w:xpath="/ns0:NavWordReportXmlPart[1]/ns0:Header[1]/ns0:CompanyLegalStatement[1]" w:storeItemID="{698CEE62-D454-4755-B874-1C16AD01E098}"/>
            <w:text/>
          </w:sdtPr>
          <w:sdtEndPr/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hivam_Mistry_Sales_Quote/60000"/>
            <w:id w:val="-1233780754"/>
            <w:placeholder>
              <w:docPart w:val="11E91ADE68C44861BD08E0811A89194D"/>
            </w:placeholder>
            <w:dataBinding w:prefixMappings="xmlns:ns0='urn:microsoft-dynamics-nav/reports/Shivam_Mistry_Sales_Quote/60000/'" w:xpath="/ns0:NavWordReportXmlPart[1]/ns0:Header[1]/ns0:CompanyLegalStatement[1]" w:storeItemID="{698CEE62-D454-4755-B874-1C16AD01E098}"/>
            <w:text/>
          </w:sdtPr>
          <w:sdtEndPr/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hivam_Mistry_Sales_Quote/60000"/>
          <w:id w:val="-1282809559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CompanyVATRegistrationNo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hivam_Mistry_Sales_Quote/60000"/>
          <w:id w:val="-1282405612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HomePage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hivam_Mistry_Sales_Quote/60000"/>
          <w:id w:val="-1848700174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CompanyPhoneNo_Lbl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hivam_Mistry_Sales_Quote/60000"/>
          <w:id w:val="-1578736837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EMail_Lbl[1]" w:storeItemID="{698CEE62-D454-4755-B874-1C16AD01E098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hivam_Mistry_Sales_Quote/60000"/>
          <w:id w:val="1186173595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CompanyVATRegistrationNo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hivam_Mistry_Sales_Quote/60000"/>
          <w:id w:val="1099912146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CompanyHomePage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hivam_Mistry_Sales_Quote/60000"/>
          <w:id w:val="204378218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CompanyPhoneNo[1]" w:storeItemID="{698CEE62-D454-4755-B874-1C16AD01E098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hivam_Mistry_Sales_Quote/60000"/>
          <w:id w:val="387000539"/>
          <w:placeholder>
            <w:docPart w:val="F60D021828DE440AB60A57F81B574D32"/>
          </w:placeholder>
          <w:dataBinding w:prefixMappings="xmlns:ns0='urn:microsoft-dynamics-nav/reports/Shivam_Mistry_Sales_Quote/60000/'" w:xpath="/ns0:NavWordReportXmlPart[1]/ns0:Header[1]/ns0:CompanyEMail[1]" w:storeItemID="{698CEE62-D454-4755-B874-1C16AD01E098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0D66" w:rsidP="00E40C63" w:rsidRDefault="00970D66" w14:paraId="2FFB503D" w14:textId="77777777">
      <w:pPr>
        <w:spacing w:after="0"/>
      </w:pPr>
      <w:r>
        <w:separator/>
      </w:r>
    </w:p>
  </w:footnote>
  <w:footnote w:type="continuationSeparator" w:id="0">
    <w:p w:rsidR="00970D66" w:rsidP="00E40C63" w:rsidRDefault="00970D66" w14:paraId="17A21B68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970D66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hivam_Mistry_Sales_Quote/60000"/>
              <w:id w:val="1061445566"/>
              <w:placeholder>
                <w:docPart w:val="C42934AA6A9C4AB7B7AFF124B2496D4D"/>
              </w:placeholder>
              <w:dataBinding w:prefixMappings="xmlns:ns0='urn:microsoft-dynamics-nav/reports/Shivam_Mistry_Sales_Quote/60000/'" w:xpath="/ns0:NavWordReportXmlPart[1]/ns0:Header[1]/ns0:DocumentTitle_Lbl[1]" w:storeItemID="{698CEE62-D454-4755-B874-1C16AD01E09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hivam_Mistry_Sales_Quote/60000"/>
              <w:id w:val="1543556682"/>
              <w:placeholder>
                <w:docPart w:val="C42934AA6A9C4AB7B7AFF124B2496D4D"/>
              </w:placeholder>
              <w:dataBinding w:prefixMappings="xmlns:ns0='urn:microsoft-dynamics-nav/reports/Shivam_Mistry_Sales_Quote/60000/'" w:xpath="/ns0:NavWordReportXmlPart[1]/ns0:Header[1]/ns0:DocumentNo[1]" w:storeItemID="{698CEE62-D454-4755-B874-1C16AD01E098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970D66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hivam_Mistry_Sales_Quote/60000"/>
              <w:id w:val="1113322487"/>
              <w:placeholder>
                <w:docPart w:val="63FC68B69B794CC0AF2B3027146DD849"/>
              </w:placeholder>
              <w:dataBinding w:prefixMappings="xmlns:ns0='urn:microsoft-dynamics-nav/reports/Shivam_Mistry_Sales_Quote/60000/'" w:xpath="/ns0:NavWordReportXmlPart[1]/ns0:Header[1]/ns0:DocumentDate[1]" w:storeItemID="{698CEE62-D454-4755-B874-1C16AD01E098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970D66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hivam_Mistry_Sales_Quote/60000"/>
              <w:id w:val="-1469811355"/>
              <w:placeholder>
                <w:docPart w:val="FF625D7257C44EA4BB61D91263F50DEA"/>
              </w:placeholder>
              <w:dataBinding w:prefixMappings="xmlns:ns0='urn:microsoft-dynamics-nav/reports/Shivam_Mistry_Sales_Quote/60000/'" w:xpath="/ns0:NavWordReportXmlPart[1]/ns0:Header[1]/ns0:Page_Lbl[1]" w:storeItemID="{698CEE62-D454-4755-B874-1C16AD01E098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970D66" w14:paraId="1DD5BC42" w14:textId="77777777">
          <w:pPr>
            <w:pStyle w:val="Title"/>
          </w:pPr>
          <w:sdt>
            <w:sdtPr>
              <w:alias w:val="#Nav: /Header/DocumentTitle_Lbl"/>
              <w:tag w:val="#Nav: Shivam_Mistry_Sales_Quote/60000"/>
              <w:id w:val="-807468989"/>
              <w:placeholder>
                <w:docPart w:val="4BE75748E74141829A5BC447504D1AE2"/>
              </w:placeholder>
              <w:dataBinding w:prefixMappings="xmlns:ns0='urn:microsoft-dynamics-nav/reports/Shivam_Mistry_Sales_Quote/60000/'" w:xpath="/ns0:NavWordReportXmlPart[1]/ns0:Header[1]/ns0:DocumentTitle_Lbl[1]" w:storeItemID="{698CEE62-D454-4755-B874-1C16AD01E098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hivam_Mistry_Sales_Quote/60000"/>
              <w:id w:val="1256330535"/>
              <w:placeholder>
                <w:docPart w:val="4BE75748E74141829A5BC447504D1AE2"/>
              </w:placeholder>
              <w:dataBinding w:prefixMappings="xmlns:ns0='urn:microsoft-dynamics-nav/reports/Shivam_Mistry_Sales_Quote/60000/'" w:xpath="/ns0:NavWordReportXmlPart[1]/ns0:Header[1]/ns0:DocumentNo[1]" w:storeItemID="{698CEE62-D454-4755-B874-1C16AD01E098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970D66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hivam_Mistry_Sales_Quote/60000"/>
              <w:id w:val="-873225728"/>
              <w:placeholder>
                <w:docPart w:val="3B86EBAA86EF427F8999CACB0C5F9878"/>
              </w:placeholder>
              <w:dataBinding w:prefixMappings="xmlns:ns0='urn:microsoft-dynamics-nav/reports/Shivam_Mistry_Sales_Quote/60000/'" w:xpath="/ns0:NavWordReportXmlPart[1]/ns0:Header[1]/ns0:DocumentDate[1]" w:storeItemID="{698CEE62-D454-4755-B874-1C16AD01E098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970D66" w14:paraId="4A81BD7E" w14:textId="77777777">
          <w:pPr>
            <w:pStyle w:val="Subtitle"/>
          </w:pPr>
          <w:sdt>
            <w:sdtPr>
              <w:alias w:val="#Nav: /Header/Page_Lbl"/>
              <w:tag w:val="#Nav: Shivam_Mistry_Sales_Quote/60000"/>
              <w:id w:val="894861004"/>
              <w:placeholder>
                <w:docPart w:val="0D1279AEBC2B402F92746D967F36C974"/>
              </w:placeholder>
              <w:dataBinding w:prefixMappings="xmlns:ns0='urn:microsoft-dynamics-nav/reports/Shivam_Mistry_Sales_Quote/60000/'" w:xpath="/ns0:NavWordReportXmlPart[1]/ns0:Header[1]/ns0:Page_Lbl[1]" w:storeItemID="{698CEE62-D454-4755-B874-1C16AD01E098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970D66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hivam_Mistry_Sales_Quote/60000"/>
              <w:id w:val="-1330981123"/>
              <w:dataBinding w:prefixMappings="xmlns:ns0='urn:microsoft-dynamics-nav/reports/Shivam_Mistry_Sales_Quote/60000/'" w:xpath="/ns0:NavWordReportXmlPart[1]/ns0:Header[1]/ns0:CompanyPicture[1]" w:storeItemID="{698CEE62-D454-4755-B874-1C16AD01E098}"/>
              <w:picture/>
            </w:sdtPr>
            <w:sdtEndPr/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2160000" cy="1080000"/>
                    <wp:effectExtent l="0" t="0" r="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d7cfb191040042a4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000000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000000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000000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000000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000000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000000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000000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000000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2A00F8"/>
    <w:rsid w:val="00391C2E"/>
    <w:rsid w:val="00401A56"/>
    <w:rsid w:val="00401A72"/>
    <w:rsid w:val="007F0EB0"/>
    <w:rsid w:val="008139A2"/>
    <w:rsid w:val="008506F4"/>
    <w:rsid w:val="00AA4803"/>
    <w:rsid w:val="00D67D5F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1D97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2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Simplified Sales Document.dotx</ap:Template>
  <ap:TotalTime>0</ap:TotalTime>
  <ap:Pages>0</ap:Pages>
  <ap:Words>140</ap:Words>
  <ap:Characters>0</ap:Characters>
  <ap:Application>Microsoft Office Word</ap:Application>
  <ap:DocSecurity>0</ap:DocSecurity>
  <ap:Lines>0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2018-08-28T07:43:13.0431308Z</dcterms:created>
  <dcterms:modified xsi:type="dcterms:W3CDTF">2018-08-28T07:43:13.0431308Z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